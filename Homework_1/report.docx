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5C954" w14:textId="77777777" w:rsidR="00954E8A" w:rsidRDefault="002C34B0">
      <w:pPr>
        <w:pStyle w:val="Date"/>
      </w:pPr>
      <w:r>
        <w:t>10/09/2018 – Giacomo De Liberali, 580595</w:t>
      </w:r>
    </w:p>
    <w:p w14:paraId="749967B7" w14:textId="77777777" w:rsidR="00954E8A" w:rsidRPr="002C34B0" w:rsidRDefault="002C34B0">
      <w:pPr>
        <w:pStyle w:val="Title"/>
        <w:rPr>
          <w:sz w:val="40"/>
        </w:rPr>
      </w:pPr>
      <w:r w:rsidRPr="002C34B0">
        <w:rPr>
          <w:sz w:val="40"/>
          <w:szCs w:val="32"/>
        </w:rPr>
        <w:t>Advanced</w:t>
      </w:r>
      <w:r w:rsidRPr="002C34B0">
        <w:rPr>
          <w:sz w:val="44"/>
        </w:rPr>
        <w:t xml:space="preserve"> </w:t>
      </w:r>
      <w:r w:rsidRPr="002C34B0">
        <w:rPr>
          <w:sz w:val="40"/>
        </w:rPr>
        <w:t>SOftware Engineering – Homework 1</w:t>
      </w:r>
    </w:p>
    <w:p w14:paraId="3C2CCD45" w14:textId="77777777" w:rsidR="00954E8A" w:rsidRDefault="002C34B0">
      <w:pPr>
        <w:pStyle w:val="Heading1"/>
      </w:pPr>
      <w:r>
        <w:t>Github repository</w:t>
      </w:r>
    </w:p>
    <w:p w14:paraId="1DCB983A" w14:textId="77777777" w:rsidR="00954E8A" w:rsidRDefault="002C34B0" w:rsidP="002C34B0">
      <w:pPr>
        <w:pStyle w:val="Heading3"/>
        <w:numPr>
          <w:ilvl w:val="0"/>
          <w:numId w:val="0"/>
        </w:numPr>
        <w:ind w:firstLine="360"/>
      </w:pPr>
      <w:r>
        <w:t>The repository is published on github.com at this link:</w:t>
      </w:r>
    </w:p>
    <w:p w14:paraId="269B997A" w14:textId="77777777" w:rsidR="002C34B0" w:rsidRDefault="00625106" w:rsidP="002C34B0">
      <w:pPr>
        <w:pStyle w:val="Heading3"/>
        <w:numPr>
          <w:ilvl w:val="0"/>
          <w:numId w:val="2"/>
        </w:numPr>
      </w:pPr>
      <w:hyperlink r:id="rId7" w:history="1">
        <w:r w:rsidR="002C34B0" w:rsidRPr="002C34B0">
          <w:rPr>
            <w:rStyle w:val="Hyperlink"/>
          </w:rPr>
          <w:t>https://github.com/giacomodeliberali/adv-software-engineering/tree/master/Homework_1</w:t>
        </w:r>
      </w:hyperlink>
    </w:p>
    <w:p w14:paraId="3A5B9DD6" w14:textId="711DDE3F" w:rsidR="007C1E18" w:rsidRDefault="007C1E18" w:rsidP="007C1E18">
      <w:pPr>
        <w:pStyle w:val="Heading3"/>
        <w:numPr>
          <w:ilvl w:val="0"/>
          <w:numId w:val="0"/>
        </w:numPr>
        <w:ind w:firstLine="360"/>
      </w:pPr>
      <w:r>
        <w:t>It is placed in a common reposit</w:t>
      </w:r>
      <w:r w:rsidR="00982CF3">
        <w:t>ory containing also all the lab</w:t>
      </w:r>
      <w:r>
        <w:t xml:space="preserve"> sections.</w:t>
      </w:r>
    </w:p>
    <w:p w14:paraId="67C2DD47" w14:textId="77777777" w:rsidR="00954E8A" w:rsidRDefault="002C34B0">
      <w:pPr>
        <w:pStyle w:val="Heading1"/>
      </w:pPr>
      <w:r>
        <w:t>pytest result</w:t>
      </w:r>
    </w:p>
    <w:p w14:paraId="39AFD206" w14:textId="77777777" w:rsidR="00954E8A" w:rsidRDefault="002C34B0" w:rsidP="002C34B0">
      <w:r>
        <w:t xml:space="preserve">The </w:t>
      </w:r>
      <w:proofErr w:type="spellStart"/>
      <w:r>
        <w:t>pytest</w:t>
      </w:r>
      <w:proofErr w:type="spellEnd"/>
      <w:r>
        <w:t xml:space="preserve"> completes successfully, even if a </w:t>
      </w:r>
      <w:r w:rsidR="00CE381E">
        <w:t>warning</w:t>
      </w:r>
      <w:r>
        <w:t xml:space="preserve"> is </w:t>
      </w:r>
      <w:r w:rsidR="00CE381E">
        <w:t>raised</w:t>
      </w:r>
      <w:r>
        <w:t xml:space="preserve"> into one app’s dependency.</w:t>
      </w:r>
    </w:p>
    <w:p w14:paraId="2918F2DE" w14:textId="77777777" w:rsidR="002C34B0" w:rsidRDefault="002C34B0">
      <w:r>
        <w:rPr>
          <w:noProof/>
        </w:rPr>
        <w:drawing>
          <wp:anchor distT="0" distB="0" distL="114300" distR="114300" simplePos="0" relativeHeight="251658240" behindDoc="0" locked="0" layoutInCell="1" allowOverlap="1" wp14:anchorId="6F4FA0E8" wp14:editId="3FBEDB06">
            <wp:simplePos x="0" y="0"/>
            <wp:positionH relativeFrom="column">
              <wp:posOffset>-979805</wp:posOffset>
            </wp:positionH>
            <wp:positionV relativeFrom="paragraph">
              <wp:posOffset>2540</wp:posOffset>
            </wp:positionV>
            <wp:extent cx="7447601" cy="3429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0-09 at 09.07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6171" cy="3432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9FB73" w14:textId="77777777" w:rsidR="007C1E18" w:rsidRDefault="007C1E18">
      <w:pPr>
        <w:rPr>
          <w:rFonts w:asciiTheme="majorHAnsi" w:hAnsiTheme="majorHAnsi"/>
          <w:caps/>
          <w:color w:val="2E2E2E" w:themeColor="accent2"/>
          <w:spacing w:val="14"/>
          <w:sz w:val="26"/>
          <w:szCs w:val="26"/>
        </w:rPr>
      </w:pPr>
      <w:r>
        <w:br w:type="page"/>
      </w:r>
    </w:p>
    <w:p w14:paraId="0EA04B97" w14:textId="08E7A7CC" w:rsidR="002C34B0" w:rsidRDefault="00F90DAB" w:rsidP="002C34B0">
      <w:pPr>
        <w:pStyle w:val="Heading1"/>
      </w:pPr>
      <w:r>
        <w:lastRenderedPageBreak/>
        <w:t>Postman tests</w:t>
      </w:r>
    </w:p>
    <w:p w14:paraId="3680870B" w14:textId="04FB7B39" w:rsidR="007C1E18" w:rsidRDefault="007C1E18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  <w:r>
        <w:rPr>
          <w:rFonts w:asciiTheme="minorHAnsi" w:hAnsiTheme="minorHAnsi"/>
          <w:caps w:val="0"/>
          <w:noProof/>
          <w:color w:val="707070" w:themeColor="accent1"/>
          <w:spacing w:val="0"/>
          <w:sz w:val="22"/>
          <w:szCs w:val="22"/>
        </w:rPr>
        <w:drawing>
          <wp:anchor distT="0" distB="0" distL="114300" distR="114300" simplePos="0" relativeHeight="251657216" behindDoc="1" locked="0" layoutInCell="1" allowOverlap="1" wp14:anchorId="20504524" wp14:editId="17E547D4">
            <wp:simplePos x="0" y="0"/>
            <wp:positionH relativeFrom="column">
              <wp:posOffset>163195</wp:posOffset>
            </wp:positionH>
            <wp:positionV relativeFrom="paragraph">
              <wp:posOffset>6985</wp:posOffset>
            </wp:positionV>
            <wp:extent cx="1779905" cy="5151120"/>
            <wp:effectExtent l="0" t="0" r="0" b="5080"/>
            <wp:wrapTight wrapText="bothSides">
              <wp:wrapPolygon edited="0">
                <wp:start x="0" y="0"/>
                <wp:lineTo x="0" y="21568"/>
                <wp:lineTo x="21423" y="21568"/>
                <wp:lineTo x="2142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0-09 at 09.08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4B0" w:rsidRPr="002C34B0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I creat</w:t>
      </w:r>
      <w:r w:rsidR="002C34B0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 xml:space="preserve">ed a Postman collection </w:t>
      </w: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 xml:space="preserve">containing all the </w:t>
      </w:r>
      <w:r w:rsidR="00982CF3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request</w:t>
      </w: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 xml:space="preserve"> included in the “tests/test_doodle.py”. </w:t>
      </w:r>
      <w:r w:rsidR="00F90DAB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 xml:space="preserve">The exported collection can be found in the root of the repository, it’s a JSON file named </w:t>
      </w:r>
      <w:r w:rsidR="000B5F65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“</w:t>
      </w:r>
      <w:r w:rsidR="00F90DAB" w:rsidRPr="000B5F65">
        <w:rPr>
          <w:rFonts w:asciiTheme="minorHAnsi" w:hAnsiTheme="minorHAnsi"/>
          <w:i/>
          <w:caps w:val="0"/>
          <w:color w:val="707070" w:themeColor="accent1"/>
          <w:spacing w:val="0"/>
          <w:sz w:val="21"/>
          <w:szCs w:val="22"/>
        </w:rPr>
        <w:t>Homework1-Test</w:t>
      </w:r>
      <w:r w:rsidR="00F90DAB" w:rsidRPr="000B5F65">
        <w:rPr>
          <w:rFonts w:asciiTheme="minorHAnsi" w:hAnsiTheme="minorHAnsi"/>
          <w:i/>
          <w:caps w:val="0"/>
          <w:color w:val="707070" w:themeColor="accent1"/>
          <w:spacing w:val="0"/>
          <w:sz w:val="21"/>
          <w:szCs w:val="22"/>
        </w:rPr>
        <w:t>.postman_</w:t>
      </w:r>
      <w:proofErr w:type="gramStart"/>
      <w:r w:rsidR="00F90DAB" w:rsidRPr="000B5F65">
        <w:rPr>
          <w:rFonts w:asciiTheme="minorHAnsi" w:hAnsiTheme="minorHAnsi"/>
          <w:i/>
          <w:caps w:val="0"/>
          <w:color w:val="707070" w:themeColor="accent1"/>
          <w:spacing w:val="0"/>
          <w:sz w:val="21"/>
          <w:szCs w:val="22"/>
        </w:rPr>
        <w:t>collection.json</w:t>
      </w:r>
      <w:proofErr w:type="gramEnd"/>
      <w:r w:rsidR="000B5F65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”</w:t>
      </w:r>
    </w:p>
    <w:p w14:paraId="75CC50CA" w14:textId="64009268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 xml:space="preserve">For every request I </w:t>
      </w: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also</w:t>
      </w: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 xml:space="preserve"> have included Postman tests following the expectations of the python test cases, verifying both response status code and optional body response.</w:t>
      </w:r>
    </w:p>
    <w:p w14:paraId="04FD8AC8" w14:textId="2422C97E" w:rsidR="000B5F65" w:rsidRDefault="000B5F65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The Postman test results file is exported in the root of the repository in a file named “</w:t>
      </w:r>
      <w:r w:rsidRPr="000B5F65">
        <w:rPr>
          <w:rFonts w:asciiTheme="minorHAnsi" w:hAnsiTheme="minorHAnsi"/>
          <w:i/>
          <w:caps w:val="0"/>
          <w:color w:val="707070" w:themeColor="accent1"/>
          <w:spacing w:val="0"/>
          <w:sz w:val="21"/>
          <w:szCs w:val="22"/>
        </w:rPr>
        <w:t>Homework1-Test.postman_test_</w:t>
      </w:r>
      <w:proofErr w:type="gramStart"/>
      <w:r w:rsidRPr="000B5F65">
        <w:rPr>
          <w:rFonts w:asciiTheme="minorHAnsi" w:hAnsiTheme="minorHAnsi"/>
          <w:i/>
          <w:caps w:val="0"/>
          <w:color w:val="707070" w:themeColor="accent1"/>
          <w:spacing w:val="0"/>
          <w:sz w:val="21"/>
          <w:szCs w:val="22"/>
        </w:rPr>
        <w:t>run.json</w:t>
      </w:r>
      <w:proofErr w:type="gramEnd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”.</w:t>
      </w:r>
    </w:p>
    <w:p w14:paraId="05223E6B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475DCD0E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65BBE379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02D64D45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3F93DA24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5D0D1010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57BC4419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03A48D39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215FB95F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5F79D2CC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0368DBD9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29E7D542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47C7C305" w14:textId="77777777" w:rsidR="00982CF3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748BD7E9" w14:textId="6C9D54C0" w:rsidR="00982CF3" w:rsidRDefault="00982CF3" w:rsidP="002D7FAF">
      <w:pPr>
        <w:pStyle w:val="Heading1"/>
        <w:numPr>
          <w:ilvl w:val="0"/>
          <w:numId w:val="0"/>
        </w:numPr>
        <w:spacing w:before="120" w:after="120" w:line="240" w:lineRule="auto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7BC98AC2" w14:textId="0D8D438D" w:rsidR="007C1E18" w:rsidRDefault="00982CF3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An example of Postman test case is the following</w:t>
      </w:r>
      <w:r w:rsidR="00F90DAB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, which is executed automatically by Postman after the request has been completed</w:t>
      </w: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:</w:t>
      </w:r>
    </w:p>
    <w:p w14:paraId="354FDC21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en-US"/>
        </w:rPr>
      </w:pP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pm.</w:t>
      </w:r>
      <w:proofErr w:type="gram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test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(</w:t>
      </w:r>
      <w:proofErr w:type="gramEnd"/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en-US"/>
        </w:rPr>
        <w:t>"Winners should be 2"</w:t>
      </w: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, </w:t>
      </w:r>
      <w:r w:rsidRPr="00F90DA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en-US"/>
        </w:rPr>
        <w:t>function</w:t>
      </w: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 () {  </w:t>
      </w:r>
    </w:p>
    <w:p w14:paraId="53BC9EF3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it-IT"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    </w:t>
      </w:r>
      <w:proofErr w:type="spellStart"/>
      <w:r w:rsidRPr="00F90DA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it-IT" w:eastAsia="en-US"/>
        </w:rPr>
        <w:t>var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</w:t>
      </w: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jsonData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= </w:t>
      </w:r>
      <w:proofErr w:type="spellStart"/>
      <w:proofErr w:type="gram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pm.response</w:t>
      </w:r>
      <w:proofErr w:type="gram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.json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();  </w:t>
      </w:r>
    </w:p>
    <w:p w14:paraId="062ABCA1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   </w:t>
      </w:r>
      <w:proofErr w:type="spellStart"/>
      <w:proofErr w:type="gram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pm.expect</w:t>
      </w:r>
      <w:proofErr w:type="spellEnd"/>
      <w:proofErr w:type="gram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(</w:t>
      </w: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jsonData.winners.length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).</w:t>
      </w: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to.eql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(2);  </w:t>
      </w:r>
    </w:p>
    <w:p w14:paraId="309312A1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it-IT"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});  </w:t>
      </w:r>
    </w:p>
    <w:p w14:paraId="153E6F6D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it-IT"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 </w:t>
      </w:r>
    </w:p>
    <w:p w14:paraId="17456046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it-IT" w:eastAsia="en-US"/>
        </w:rPr>
      </w:pP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pm.test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(</w:t>
      </w:r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it-IT" w:eastAsia="en-US"/>
        </w:rPr>
        <w:t>"</w:t>
      </w:r>
      <w:proofErr w:type="spellStart"/>
      <w:proofErr w:type="gramStart"/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it-IT" w:eastAsia="en-US"/>
        </w:rPr>
        <w:t>Winners</w:t>
      </w:r>
      <w:proofErr w:type="spellEnd"/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it-IT" w:eastAsia="en-US"/>
        </w:rPr>
        <w:t>[</w:t>
      </w:r>
      <w:proofErr w:type="gramEnd"/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it-IT" w:eastAsia="en-US"/>
        </w:rPr>
        <w:t>0] = 1"</w:t>
      </w: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, </w:t>
      </w:r>
      <w:proofErr w:type="spellStart"/>
      <w:r w:rsidRPr="00F90DA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it-IT" w:eastAsia="en-US"/>
        </w:rPr>
        <w:t>function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() {  </w:t>
      </w:r>
    </w:p>
    <w:p w14:paraId="5B8B0F55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it-IT"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   </w:t>
      </w:r>
      <w:proofErr w:type="spellStart"/>
      <w:r w:rsidRPr="00F90DA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val="it-IT" w:eastAsia="en-US"/>
        </w:rPr>
        <w:t>var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</w:t>
      </w: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jsonData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= </w:t>
      </w:r>
      <w:proofErr w:type="spellStart"/>
      <w:proofErr w:type="gram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pm.response</w:t>
      </w:r>
      <w:proofErr w:type="gram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.json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();  </w:t>
      </w:r>
    </w:p>
    <w:p w14:paraId="00D808AC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   </w:t>
      </w:r>
      <w:proofErr w:type="spellStart"/>
      <w:proofErr w:type="gram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pm.expect</w:t>
      </w:r>
      <w:proofErr w:type="spellEnd"/>
      <w:proofErr w:type="gram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(</w:t>
      </w: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jsonData.winners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[0]).</w:t>
      </w: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to.eql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(</w:t>
      </w:r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en-US"/>
        </w:rPr>
        <w:t>"1"</w:t>
      </w: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);  </w:t>
      </w:r>
    </w:p>
    <w:p w14:paraId="7AD16B53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it-IT"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});  </w:t>
      </w:r>
    </w:p>
    <w:p w14:paraId="4F0F3BE0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it-IT"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  </w:t>
      </w:r>
    </w:p>
    <w:p w14:paraId="1678D4F9" w14:textId="2C148441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en-US"/>
        </w:rPr>
      </w:pPr>
      <w:proofErr w:type="spell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pm.</w:t>
      </w:r>
      <w:proofErr w:type="gram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test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(</w:t>
      </w:r>
      <w:proofErr w:type="gramEnd"/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en-US"/>
        </w:rPr>
        <w:t>"Status code is </w:t>
      </w:r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en-US"/>
        </w:rPr>
        <w:t>200</w:t>
      </w:r>
      <w:r w:rsidRPr="00F90DA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en-US"/>
        </w:rPr>
        <w:t>"</w:t>
      </w: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, </w:t>
      </w:r>
      <w:r w:rsidRPr="00F90DA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en-US"/>
        </w:rPr>
        <w:t>function</w:t>
      </w: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 () {  </w:t>
      </w:r>
    </w:p>
    <w:p w14:paraId="348F0AB5" w14:textId="08BDB1D5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    </w:t>
      </w:r>
      <w:proofErr w:type="spellStart"/>
      <w:proofErr w:type="gramStart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pm.response.to.have</w:t>
      </w:r>
      <w:proofErr w:type="gram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.status</w:t>
      </w:r>
      <w:proofErr w:type="spellEnd"/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(</w:t>
      </w: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200</w:t>
      </w: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en-US"/>
        </w:rPr>
        <w:t>);  </w:t>
      </w:r>
    </w:p>
    <w:p w14:paraId="6E9A88B5" w14:textId="77777777" w:rsidR="00F90DAB" w:rsidRPr="00F90DAB" w:rsidRDefault="00F90DAB" w:rsidP="00F90DA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it-IT" w:eastAsia="en-US"/>
        </w:rPr>
      </w:pPr>
      <w:r w:rsidRPr="00F90DA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it-IT" w:eastAsia="en-US"/>
        </w:rPr>
        <w:t>});  </w:t>
      </w:r>
    </w:p>
    <w:p w14:paraId="7DDD258A" w14:textId="77777777" w:rsidR="007C1E18" w:rsidRDefault="007C1E18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6F516C06" w14:textId="5D627702" w:rsidR="00F90DAB" w:rsidRDefault="00F90DAB" w:rsidP="00F90DAB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lastRenderedPageBreak/>
        <w:t xml:space="preserve">The following images represent the result </w:t>
      </w:r>
      <w:bookmarkStart w:id="0" w:name="_GoBack"/>
      <w:bookmarkEnd w:id="0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of the collection run: each line is an http request and all the indented squares are the postman tests per request.</w:t>
      </w:r>
    </w:p>
    <w:p w14:paraId="2EB935E5" w14:textId="7DF99F90" w:rsidR="007C1E18" w:rsidRDefault="001A77D0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  <w:r>
        <w:rPr>
          <w:rFonts w:asciiTheme="minorHAnsi" w:hAnsiTheme="minorHAnsi"/>
          <w:caps w:val="0"/>
          <w:noProof/>
          <w:color w:val="707070" w:themeColor="accent1"/>
          <w:spacing w:val="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6B4634" wp14:editId="3FEFCF9E">
                <wp:simplePos x="0" y="0"/>
                <wp:positionH relativeFrom="column">
                  <wp:posOffset>-65314</wp:posOffset>
                </wp:positionH>
                <wp:positionV relativeFrom="paragraph">
                  <wp:posOffset>85997</wp:posOffset>
                </wp:positionV>
                <wp:extent cx="5624830" cy="7993108"/>
                <wp:effectExtent l="0" t="0" r="127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4830" cy="7993108"/>
                          <a:chOff x="0" y="0"/>
                          <a:chExt cx="5624830" cy="7993108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4961" r="27948"/>
                          <a:stretch/>
                        </pic:blipFill>
                        <pic:spPr bwMode="auto">
                          <a:xfrm>
                            <a:off x="0" y="3396343"/>
                            <a:ext cx="5575935" cy="4596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36" r="26961"/>
                          <a:stretch/>
                        </pic:blipFill>
                        <pic:spPr bwMode="auto">
                          <a:xfrm>
                            <a:off x="0" y="0"/>
                            <a:ext cx="5624830" cy="4604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567956" id="Group 1" o:spid="_x0000_s1026" style="position:absolute;margin-left:-5.15pt;margin-top:6.75pt;width:442.9pt;height:629.4pt;z-index:251661312" coordsize="56248,799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top:33963;width:55759;height:459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">
                  <v:imagedata r:id="rId12" o:title="" croptop="3251f" cropleft="-1f" cropright="18316f"/>
                </v:shape>
                <v:shape id="Picture 4" o:spid="_x0000_s1028" type="#_x0000_t75" style="position:absolute;width:56248;height:460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">
                  <v:imagedata r:id="rId13" o:title="" croptop="2842f" cropright="17669f"/>
                </v:shape>
              </v:group>
            </w:pict>
          </mc:Fallback>
        </mc:AlternateContent>
      </w:r>
    </w:p>
    <w:p w14:paraId="1255594D" w14:textId="67719DBE" w:rsidR="007C1E18" w:rsidRPr="007C1E18" w:rsidRDefault="007C1E18" w:rsidP="007C1E18">
      <w:pPr>
        <w:pStyle w:val="Heading1"/>
        <w:numPr>
          <w:ilvl w:val="0"/>
          <w:numId w:val="0"/>
        </w:numPr>
        <w:spacing w:before="120" w:after="120" w:line="240" w:lineRule="auto"/>
        <w:ind w:left="357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sectPr w:rsidR="007C1E18" w:rsidRPr="007C1E18">
      <w:footerReference w:type="default" r:id="rId14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0296DC" w14:textId="77777777" w:rsidR="00625106" w:rsidRDefault="00625106">
      <w:pPr>
        <w:spacing w:after="0" w:line="240" w:lineRule="auto"/>
      </w:pPr>
      <w:r>
        <w:separator/>
      </w:r>
    </w:p>
    <w:p w14:paraId="7A624305" w14:textId="77777777" w:rsidR="00625106" w:rsidRDefault="00625106"/>
  </w:endnote>
  <w:endnote w:type="continuationSeparator" w:id="0">
    <w:p w14:paraId="18A2D292" w14:textId="77777777" w:rsidR="00625106" w:rsidRDefault="00625106">
      <w:pPr>
        <w:spacing w:after="0" w:line="240" w:lineRule="auto"/>
      </w:pPr>
      <w:r>
        <w:continuationSeparator/>
      </w:r>
    </w:p>
    <w:p w14:paraId="3974DFF0" w14:textId="77777777" w:rsidR="00625106" w:rsidRDefault="006251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C5B11" w14:textId="77777777" w:rsidR="00954E8A" w:rsidRDefault="0011726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DC20C" w14:textId="77777777" w:rsidR="00625106" w:rsidRDefault="00625106">
      <w:pPr>
        <w:spacing w:after="0" w:line="240" w:lineRule="auto"/>
      </w:pPr>
      <w:r>
        <w:separator/>
      </w:r>
    </w:p>
    <w:p w14:paraId="6649F470" w14:textId="77777777" w:rsidR="00625106" w:rsidRDefault="00625106"/>
  </w:footnote>
  <w:footnote w:type="continuationSeparator" w:id="0">
    <w:p w14:paraId="5438EBC5" w14:textId="77777777" w:rsidR="00625106" w:rsidRDefault="00625106">
      <w:pPr>
        <w:spacing w:after="0" w:line="240" w:lineRule="auto"/>
      </w:pPr>
      <w:r>
        <w:continuationSeparator/>
      </w:r>
    </w:p>
    <w:p w14:paraId="26B9BE2F" w14:textId="77777777" w:rsidR="00625106" w:rsidRDefault="006251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405B9"/>
    <w:multiLevelType w:val="multilevel"/>
    <w:tmpl w:val="4F26D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8B5FEA"/>
    <w:multiLevelType w:val="multilevel"/>
    <w:tmpl w:val="AEB27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5735C9"/>
    <w:multiLevelType w:val="hybridMultilevel"/>
    <w:tmpl w:val="19D0B4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4" w15:restartNumberingAfterBreak="0">
    <w:nsid w:val="7E1C4B9C"/>
    <w:multiLevelType w:val="hybridMultilevel"/>
    <w:tmpl w:val="D222E5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4B0"/>
    <w:rsid w:val="000B5F65"/>
    <w:rsid w:val="00117264"/>
    <w:rsid w:val="001A77D0"/>
    <w:rsid w:val="002C34B0"/>
    <w:rsid w:val="002D7FAF"/>
    <w:rsid w:val="00625106"/>
    <w:rsid w:val="007C1E18"/>
    <w:rsid w:val="00954E8A"/>
    <w:rsid w:val="00982CF3"/>
    <w:rsid w:val="00CE381E"/>
    <w:rsid w:val="00F9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C9AF3E"/>
  <w15:chartTrackingRefBased/>
  <w15:docId w15:val="{0D5E13B0-7500-BA48-8992-2710EA591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C34B0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34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2C34B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C1E18"/>
    <w:rPr>
      <w:color w:val="2B8073" w:themeColor="followedHyperlink"/>
      <w:u w:val="single"/>
    </w:rPr>
  </w:style>
  <w:style w:type="paragraph" w:customStyle="1" w:styleId="alt">
    <w:name w:val="alt"/>
    <w:basedOn w:val="Normal"/>
    <w:rsid w:val="00982CF3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val="it-IT" w:eastAsia="en-US"/>
    </w:rPr>
  </w:style>
  <w:style w:type="character" w:customStyle="1" w:styleId="string">
    <w:name w:val="string"/>
    <w:basedOn w:val="DefaultParagraphFont"/>
    <w:rsid w:val="00982CF3"/>
  </w:style>
  <w:style w:type="character" w:customStyle="1" w:styleId="keyword">
    <w:name w:val="keyword"/>
    <w:basedOn w:val="DefaultParagraphFont"/>
    <w:rsid w:val="00982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8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giacomodeliberali/adv-software-engineering/tree/master/Homework_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iacomodeliberali/Library/Containers/com.microsoft.Word/Data/Library/Application%20Support/Microsoft/Office/16.0/DTS/Search/%7bA03A74C4-580F-CF45-B853-6FDD88E7574E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37</TotalTime>
  <Pages>3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di Microsoft Office</dc:creator>
  <cp:keywords/>
  <dc:description/>
  <cp:lastModifiedBy>Giacomo De Liberali</cp:lastModifiedBy>
  <cp:revision>5</cp:revision>
  <dcterms:created xsi:type="dcterms:W3CDTF">2018-10-09T07:03:00Z</dcterms:created>
  <dcterms:modified xsi:type="dcterms:W3CDTF">2018-10-09T14:33:00Z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